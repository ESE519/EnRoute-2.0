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46DF9D" w14:textId="1ABCFEC7" w:rsidR="006A2B9D" w:rsidRDefault="00DD13F9" w:rsidP="007948AF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Electronics</w:t>
      </w:r>
    </w:p>
    <w:p w14:paraId="5F86DECD" w14:textId="77777777" w:rsidR="006A2B9D" w:rsidRDefault="006A2B9D" w:rsidP="007948AF">
      <w:pPr>
        <w:spacing w:line="360" w:lineRule="auto"/>
        <w:rPr>
          <w:rFonts w:ascii="Times New Roman" w:hAnsi="Times New Roman" w:cs="Times New Roman"/>
          <w:b/>
        </w:rPr>
      </w:pPr>
    </w:p>
    <w:p w14:paraId="541E3563" w14:textId="2A473106" w:rsidR="006A2B9D" w:rsidRDefault="00122527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EnRoute</w:t>
      </w:r>
      <w:proofErr w:type="spellEnd"/>
      <w:r>
        <w:rPr>
          <w:rFonts w:ascii="Times New Roman" w:hAnsi="Times New Roman" w:cs="Times New Roman"/>
        </w:rPr>
        <w:t xml:space="preserve"> 2.0 uses a total of three (3) </w:t>
      </w:r>
      <w:proofErr w:type="spellStart"/>
      <w:r>
        <w:rPr>
          <w:rFonts w:ascii="Times New Roman" w:hAnsi="Times New Roman" w:cs="Times New Roman"/>
        </w:rPr>
        <w:t>mbeds</w:t>
      </w:r>
      <w:proofErr w:type="spellEnd"/>
      <w:r>
        <w:rPr>
          <w:rFonts w:ascii="Times New Roman" w:hAnsi="Times New Roman" w:cs="Times New Roman"/>
        </w:rPr>
        <w:t xml:space="preserve"> communicating over RS232 to read from sensors and control various actuators.  </w:t>
      </w:r>
      <w:r w:rsidR="00952016">
        <w:rPr>
          <w:rFonts w:ascii="Times New Roman" w:hAnsi="Times New Roman" w:cs="Times New Roman"/>
        </w:rPr>
        <w:t xml:space="preserve">The connections for each </w:t>
      </w:r>
      <w:proofErr w:type="spellStart"/>
      <w:r w:rsidR="00952016">
        <w:rPr>
          <w:rFonts w:ascii="Times New Roman" w:hAnsi="Times New Roman" w:cs="Times New Roman"/>
        </w:rPr>
        <w:t>mbed</w:t>
      </w:r>
      <w:proofErr w:type="spellEnd"/>
      <w:r w:rsidR="00952016">
        <w:rPr>
          <w:rFonts w:ascii="Times New Roman" w:hAnsi="Times New Roman" w:cs="Times New Roman"/>
        </w:rPr>
        <w:t xml:space="preserve"> are as follows:</w:t>
      </w:r>
    </w:p>
    <w:p w14:paraId="361147D5" w14:textId="0B322204" w:rsidR="00122527" w:rsidRDefault="00122527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HVAC </w:t>
      </w:r>
      <w:proofErr w:type="spellStart"/>
      <w:r>
        <w:rPr>
          <w:rFonts w:ascii="Times New Roman" w:hAnsi="Times New Roman" w:cs="Times New Roman"/>
        </w:rPr>
        <w:t>mbed</w:t>
      </w:r>
      <w:proofErr w:type="spellEnd"/>
      <w:r>
        <w:rPr>
          <w:rFonts w:ascii="Times New Roman" w:hAnsi="Times New Roman" w:cs="Times New Roman"/>
        </w:rPr>
        <w:t>:</w:t>
      </w:r>
    </w:p>
    <w:p w14:paraId="13F784A1" w14:textId="57DF7BAC" w:rsidR="00230F10" w:rsidRDefault="00230F10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on-off blowers</w:t>
      </w:r>
    </w:p>
    <w:p w14:paraId="19A7DD3F" w14:textId="77EB1502" w:rsidR="00230F10" w:rsidRDefault="00230F10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PWM-controlled blowers</w:t>
      </w:r>
    </w:p>
    <w:p w14:paraId="339861C2" w14:textId="321A4EAB" w:rsidR="00230F10" w:rsidRDefault="00230F10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921981">
        <w:rPr>
          <w:rFonts w:ascii="Times New Roman" w:hAnsi="Times New Roman" w:cs="Times New Roman"/>
        </w:rPr>
        <w:t>-Two (2) servo valves</w:t>
      </w:r>
    </w:p>
    <w:p w14:paraId="6B94B6A0" w14:textId="7FE7CA4B" w:rsidR="00154C68" w:rsidRDefault="00154C68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flow meter</w:t>
      </w:r>
    </w:p>
    <w:p w14:paraId="432F128F" w14:textId="7A4890FC" w:rsidR="00154C68" w:rsidRDefault="00154C68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temperature sensors</w:t>
      </w:r>
    </w:p>
    <w:p w14:paraId="764F9477" w14:textId="2AB98EC6" w:rsidR="00FA1342" w:rsidRDefault="00FA1342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Ethernet port</w:t>
      </w:r>
    </w:p>
    <w:p w14:paraId="6ECC327B" w14:textId="2BA6FF99" w:rsidR="00FA1342" w:rsidRDefault="00FA1342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communication switch (IP v. Serial)</w:t>
      </w:r>
    </w:p>
    <w:p w14:paraId="0E291191" w14:textId="58939468" w:rsidR="006B16D1" w:rsidRDefault="006B16D1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on-off heater via dimmer switch</w:t>
      </w:r>
    </w:p>
    <w:p w14:paraId="08308F6C" w14:textId="450C8BA4" w:rsidR="00952016" w:rsidRDefault="00952016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sets of RS232 communication lines from Zone1 and Zone2</w:t>
      </w:r>
    </w:p>
    <w:p w14:paraId="0D55E2AE" w14:textId="32E5E75B" w:rsidR="00952016" w:rsidRDefault="00952016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-Five (5) status LEDs</w:t>
      </w:r>
    </w:p>
    <w:p w14:paraId="4D3F29C4" w14:textId="16252EB8" w:rsidR="00122527" w:rsidRDefault="00122527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Zone1 </w:t>
      </w:r>
      <w:proofErr w:type="spellStart"/>
      <w:r>
        <w:rPr>
          <w:rFonts w:ascii="Times New Roman" w:hAnsi="Times New Roman" w:cs="Times New Roman"/>
        </w:rPr>
        <w:t>mbed</w:t>
      </w:r>
      <w:proofErr w:type="spellEnd"/>
      <w:r>
        <w:rPr>
          <w:rFonts w:ascii="Times New Roman" w:hAnsi="Times New Roman" w:cs="Times New Roman"/>
        </w:rPr>
        <w:t>:</w:t>
      </w:r>
    </w:p>
    <w:p w14:paraId="605E5A7D" w14:textId="1E53D280" w:rsidR="00CB6751" w:rsidRDefault="00CB6751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servo valves</w:t>
      </w:r>
    </w:p>
    <w:p w14:paraId="1EC24813" w14:textId="15AA1215" w:rsidR="00CB6751" w:rsidRDefault="00CB6751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temperature sensors</w:t>
      </w:r>
    </w:p>
    <w:p w14:paraId="10BF4AED" w14:textId="54D43F32" w:rsidR="00CB6751" w:rsidRDefault="00CB6751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flow meters</w:t>
      </w:r>
    </w:p>
    <w:p w14:paraId="4D6FCB3A" w14:textId="515477FD" w:rsidR="00CB6751" w:rsidRDefault="00CB6751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2E1CF6">
        <w:rPr>
          <w:rFonts w:ascii="Times New Roman" w:hAnsi="Times New Roman" w:cs="Times New Roman"/>
        </w:rPr>
        <w:t>-</w:t>
      </w:r>
      <w:r w:rsidR="00CD4BA5">
        <w:rPr>
          <w:rFonts w:ascii="Times New Roman" w:hAnsi="Times New Roman" w:cs="Times New Roman"/>
        </w:rPr>
        <w:t>One (1) set of RS232 communication lines</w:t>
      </w:r>
    </w:p>
    <w:p w14:paraId="49FEDC41" w14:textId="308BFE9A" w:rsidR="00CD4BA5" w:rsidRDefault="00CD4BA5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6V input signal for power and servos</w:t>
      </w:r>
    </w:p>
    <w:p w14:paraId="4D6DD361" w14:textId="26F4C7B4" w:rsidR="009640DC" w:rsidRDefault="00122527" w:rsidP="009640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Zone2 </w:t>
      </w:r>
      <w:proofErr w:type="spellStart"/>
      <w:r>
        <w:rPr>
          <w:rFonts w:ascii="Times New Roman" w:hAnsi="Times New Roman" w:cs="Times New Roman"/>
        </w:rPr>
        <w:t>mbed</w:t>
      </w:r>
      <w:proofErr w:type="spellEnd"/>
      <w:r>
        <w:rPr>
          <w:rFonts w:ascii="Times New Roman" w:hAnsi="Times New Roman" w:cs="Times New Roman"/>
        </w:rPr>
        <w:t>:</w:t>
      </w:r>
      <w:r w:rsidR="009640DC" w:rsidRPr="009640DC">
        <w:rPr>
          <w:rFonts w:ascii="Times New Roman" w:hAnsi="Times New Roman" w:cs="Times New Roman"/>
        </w:rPr>
        <w:t xml:space="preserve"> </w:t>
      </w:r>
    </w:p>
    <w:p w14:paraId="09531459" w14:textId="77777777" w:rsidR="009640DC" w:rsidRDefault="009640DC" w:rsidP="009640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servo valves</w:t>
      </w:r>
    </w:p>
    <w:p w14:paraId="53404138" w14:textId="77777777" w:rsidR="009640DC" w:rsidRDefault="009640DC" w:rsidP="009640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temperature sensors</w:t>
      </w:r>
    </w:p>
    <w:p w14:paraId="6312E599" w14:textId="77777777" w:rsidR="009640DC" w:rsidRDefault="009640DC" w:rsidP="009640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-Two (2) flow meters</w:t>
      </w:r>
    </w:p>
    <w:p w14:paraId="66FEF9C5" w14:textId="77777777" w:rsidR="009640DC" w:rsidRDefault="009640DC" w:rsidP="009640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set of RS232 communication lines</w:t>
      </w:r>
    </w:p>
    <w:p w14:paraId="5EC0D694" w14:textId="77777777" w:rsidR="009640DC" w:rsidRDefault="009640DC" w:rsidP="009640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-One (1) 6V input signal for power and servos</w:t>
      </w:r>
    </w:p>
    <w:p w14:paraId="1D4FB6D1" w14:textId="2B7E0490" w:rsidR="00122527" w:rsidRDefault="00122527" w:rsidP="007948AF">
      <w:pPr>
        <w:spacing w:line="360" w:lineRule="auto"/>
        <w:rPr>
          <w:rFonts w:ascii="Times New Roman" w:hAnsi="Times New Roman" w:cs="Times New Roman"/>
        </w:rPr>
      </w:pPr>
    </w:p>
    <w:p w14:paraId="449E0AE2" w14:textId="0E5E95D6" w:rsidR="006F2C22" w:rsidRDefault="006F2C22" w:rsidP="007948A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To handle all the connections between the </w:t>
      </w:r>
      <w:r w:rsidR="003516C1">
        <w:rPr>
          <w:rFonts w:ascii="Times New Roman" w:hAnsi="Times New Roman" w:cs="Times New Roman"/>
        </w:rPr>
        <w:t xml:space="preserve">various </w:t>
      </w:r>
      <w:proofErr w:type="spellStart"/>
      <w:r w:rsidR="003516C1">
        <w:rPr>
          <w:rFonts w:ascii="Times New Roman" w:hAnsi="Times New Roman" w:cs="Times New Roman"/>
        </w:rPr>
        <w:t>mbeds</w:t>
      </w:r>
      <w:proofErr w:type="spellEnd"/>
      <w:r w:rsidR="003516C1">
        <w:rPr>
          <w:rFonts w:ascii="Times New Roman" w:hAnsi="Times New Roman" w:cs="Times New Roman"/>
        </w:rPr>
        <w:t xml:space="preserve"> there is a ‘Wiring Router’ located on the back of Room 1, as shown below in Figure 1.</w:t>
      </w:r>
      <w:r w:rsidR="00C55106">
        <w:rPr>
          <w:rFonts w:ascii="Times New Roman" w:hAnsi="Times New Roman" w:cs="Times New Roman"/>
        </w:rPr>
        <w:t xml:space="preserve">  The energy router has a cover that labels what connections are supposed to be made and where, but the flow is given here as well.</w:t>
      </w:r>
    </w:p>
    <w:p w14:paraId="58BEB9EB" w14:textId="77777777" w:rsidR="00FD2345" w:rsidRDefault="008018B1" w:rsidP="008018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097D7DDB" wp14:editId="6B2AA819">
                <wp:extent cx="5943600" cy="49149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91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19692" w14:textId="18CF84B8" w:rsidR="008018B1" w:rsidRDefault="008018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631806" wp14:editId="4F4F4973">
                                  <wp:extent cx="5821680" cy="4366260"/>
                                  <wp:effectExtent l="0" t="0" r="0" b="254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hoto Nov 28, 2 20 52 PM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680" cy="4366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</w:p>
                          <w:p w14:paraId="15CA9C01" w14:textId="6C233CB7" w:rsidR="008018B1" w:rsidRDefault="008018B1" w:rsidP="008018B1">
                            <w:pPr>
                              <w:jc w:val="center"/>
                            </w:pPr>
                            <w:r>
                              <w:t>Figure 1:  Wiring Router</w:t>
                            </w:r>
                          </w:p>
                          <w:p w14:paraId="30FBC413" w14:textId="77777777" w:rsidR="008018B1" w:rsidRDefault="008018B1"/>
                          <w:p w14:paraId="459DCD1E" w14:textId="77777777" w:rsidR="008018B1" w:rsidRDefault="008018B1"/>
                          <w:p w14:paraId="30BA380E" w14:textId="77777777" w:rsidR="008018B1" w:rsidRDefault="00801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width:468pt;height:3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" filled="f" stroked="f">
                <v:textbox>
                  <w:txbxContent>
                    <w:p w14:paraId="2FC19692" w14:textId="18CF84B8" w:rsidR="008018B1" w:rsidRDefault="008018B1">
                      <w:r>
                        <w:rPr>
                          <w:noProof/>
                        </w:rPr>
                        <w:drawing>
                          <wp:inline distT="0" distB="0" distL="0" distR="0" wp14:anchorId="1D631806" wp14:editId="4F4F4973">
                            <wp:extent cx="5821680" cy="4366260"/>
                            <wp:effectExtent l="0" t="0" r="0" b="254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hoto Nov 28, 2 20 52 PM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680" cy="4366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</w:p>
                    <w:p w14:paraId="15CA9C01" w14:textId="6C233CB7" w:rsidR="008018B1" w:rsidRDefault="008018B1" w:rsidP="008018B1">
                      <w:pPr>
                        <w:jc w:val="center"/>
                      </w:pPr>
                      <w:r>
                        <w:t>Figure 1:  Wiring Router</w:t>
                      </w:r>
                    </w:p>
                    <w:p w14:paraId="30FBC413" w14:textId="77777777" w:rsidR="008018B1" w:rsidRDefault="008018B1"/>
                    <w:p w14:paraId="459DCD1E" w14:textId="77777777" w:rsidR="008018B1" w:rsidRDefault="008018B1"/>
                    <w:p w14:paraId="30BA380E" w14:textId="77777777" w:rsidR="008018B1" w:rsidRDefault="008018B1"/>
                  </w:txbxContent>
                </v:textbox>
                <w10:anchorlock/>
              </v:shape>
            </w:pict>
          </mc:Fallback>
        </mc:AlternateContent>
      </w:r>
    </w:p>
    <w:p w14:paraId="61B34F27" w14:textId="27EF4649" w:rsidR="008018B1" w:rsidRDefault="00C55106" w:rsidP="00FD234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bottom of the right hand side there is an input for a 6 V supply, which is used to power Zone1 and Zone2 </w:t>
      </w:r>
      <w:proofErr w:type="spellStart"/>
      <w:r>
        <w:rPr>
          <w:rFonts w:ascii="Times New Roman" w:hAnsi="Times New Roman" w:cs="Times New Roman"/>
        </w:rPr>
        <w:t>mbeds</w:t>
      </w:r>
      <w:proofErr w:type="spellEnd"/>
      <w:r>
        <w:rPr>
          <w:rFonts w:ascii="Times New Roman" w:hAnsi="Times New Roman" w:cs="Times New Roman"/>
        </w:rPr>
        <w:t xml:space="preserve"> as well as provide power for all </w:t>
      </w:r>
      <w:proofErr w:type="gramStart"/>
      <w:r>
        <w:rPr>
          <w:rFonts w:ascii="Times New Roman" w:hAnsi="Times New Roman" w:cs="Times New Roman"/>
        </w:rPr>
        <w:t>servo-motors</w:t>
      </w:r>
      <w:proofErr w:type="gramEnd"/>
      <w:r>
        <w:rPr>
          <w:rFonts w:ascii="Times New Roman" w:hAnsi="Times New Roman" w:cs="Times New Roman"/>
        </w:rPr>
        <w:t>.  Directly above that are the input lines for Rx/</w:t>
      </w:r>
      <w:proofErr w:type="spellStart"/>
      <w:r>
        <w:rPr>
          <w:rFonts w:ascii="Times New Roman" w:hAnsi="Times New Roman" w:cs="Times New Roman"/>
        </w:rPr>
        <w:t>Tx</w:t>
      </w:r>
      <w:proofErr w:type="spellEnd"/>
      <w:r>
        <w:rPr>
          <w:rFonts w:ascii="Times New Roman" w:hAnsi="Times New Roman" w:cs="Times New Roman"/>
        </w:rPr>
        <w:t xml:space="preserve"> lines coming from Zone1 and Zone2.</w:t>
      </w:r>
      <w:r w:rsidR="00284054">
        <w:rPr>
          <w:rFonts w:ascii="Times New Roman" w:hAnsi="Times New Roman" w:cs="Times New Roman"/>
        </w:rPr>
        <w:t xml:space="preserve">  The remaining 6-pin connector on the right hand side is the output to the HVAC </w:t>
      </w:r>
      <w:proofErr w:type="spellStart"/>
      <w:r w:rsidR="00284054">
        <w:rPr>
          <w:rFonts w:ascii="Times New Roman" w:hAnsi="Times New Roman" w:cs="Times New Roman"/>
        </w:rPr>
        <w:t>mbed</w:t>
      </w:r>
      <w:proofErr w:type="spellEnd"/>
      <w:r w:rsidR="00284054">
        <w:rPr>
          <w:rFonts w:ascii="Times New Roman" w:hAnsi="Times New Roman" w:cs="Times New Roman"/>
        </w:rPr>
        <w:t>, which includes two lines for 6 V, and four lines for the Rx/</w:t>
      </w:r>
      <w:proofErr w:type="spellStart"/>
      <w:r w:rsidR="00284054">
        <w:rPr>
          <w:rFonts w:ascii="Times New Roman" w:hAnsi="Times New Roman" w:cs="Times New Roman"/>
        </w:rPr>
        <w:t>Tx</w:t>
      </w:r>
      <w:proofErr w:type="spellEnd"/>
      <w:r w:rsidR="00284054">
        <w:rPr>
          <w:rFonts w:ascii="Times New Roman" w:hAnsi="Times New Roman" w:cs="Times New Roman"/>
        </w:rPr>
        <w:t xml:space="preserve"> lines from the other zones.</w:t>
      </w:r>
    </w:p>
    <w:p w14:paraId="21683729" w14:textId="1B2600BA" w:rsidR="00FD2345" w:rsidRDefault="00FD2345" w:rsidP="00FD234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gramStart"/>
      <w:r>
        <w:rPr>
          <w:rFonts w:ascii="Times New Roman" w:hAnsi="Times New Roman" w:cs="Times New Roman"/>
        </w:rPr>
        <w:t>top side</w:t>
      </w:r>
      <w:proofErr w:type="gramEnd"/>
      <w:r>
        <w:rPr>
          <w:rFonts w:ascii="Times New Roman" w:hAnsi="Times New Roman" w:cs="Times New Roman"/>
        </w:rPr>
        <w:t xml:space="preserve"> includes four (4) 6-pin connectors, one for each room, which are for the servo valves (3 pins</w:t>
      </w:r>
      <w:r w:rsidR="00B16428">
        <w:rPr>
          <w:rFonts w:ascii="Times New Roman" w:hAnsi="Times New Roman" w:cs="Times New Roman"/>
        </w:rPr>
        <w:t xml:space="preserve"> each</w:t>
      </w:r>
      <w:r>
        <w:rPr>
          <w:rFonts w:ascii="Times New Roman" w:hAnsi="Times New Roman" w:cs="Times New Roman"/>
        </w:rPr>
        <w:t>) and flow meters (3 pins</w:t>
      </w:r>
      <w:r w:rsidR="00B16428">
        <w:rPr>
          <w:rFonts w:ascii="Times New Roman" w:hAnsi="Times New Roman" w:cs="Times New Roman"/>
        </w:rPr>
        <w:t xml:space="preserve"> each</w:t>
      </w:r>
      <w:r>
        <w:rPr>
          <w:rFonts w:ascii="Times New Roman" w:hAnsi="Times New Roman" w:cs="Times New Roman"/>
        </w:rPr>
        <w:t>).</w:t>
      </w:r>
    </w:p>
    <w:p w14:paraId="7A7D5D23" w14:textId="342B2C6B" w:rsidR="00140413" w:rsidRDefault="00140413" w:rsidP="00FD234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left side has two (2) 4-pin connections </w:t>
      </w:r>
      <w:r w:rsidR="00651DBD"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</w:rPr>
        <w:t xml:space="preserve"> go to rooms 2 and 4.  These pins provide connections for temperature sensors (3.3V, GND, signal, vacant).</w:t>
      </w:r>
    </w:p>
    <w:p w14:paraId="616DBC5C" w14:textId="41614160" w:rsidR="00DD13F9" w:rsidRPr="00DD13F9" w:rsidRDefault="009115B4" w:rsidP="00651DBD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bottom side has two (2) 2-pin connections </w:t>
      </w:r>
      <w:r w:rsidR="00651DBD"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</w:rPr>
        <w:t xml:space="preserve"> provide the 6 V signal to zones 1 and 2.</w:t>
      </w:r>
      <w:r w:rsidR="00651DBD">
        <w:rPr>
          <w:rFonts w:ascii="Times New Roman" w:hAnsi="Times New Roman" w:cs="Times New Roman"/>
        </w:rPr>
        <w:t xml:space="preserve">  Additionally there are two (2) 6-pin connectors that provide the two temperature sensor signals, two servo valve signals, and two flow meter signals to the zones for each </w:t>
      </w:r>
      <w:proofErr w:type="spellStart"/>
      <w:r w:rsidR="00651DBD">
        <w:rPr>
          <w:rFonts w:ascii="Times New Roman" w:hAnsi="Times New Roman" w:cs="Times New Roman"/>
        </w:rPr>
        <w:t>mbed</w:t>
      </w:r>
      <w:proofErr w:type="spellEnd"/>
      <w:r w:rsidR="00651DBD">
        <w:rPr>
          <w:rFonts w:ascii="Times New Roman" w:hAnsi="Times New Roman" w:cs="Times New Roman"/>
        </w:rPr>
        <w:t>.</w:t>
      </w:r>
      <w:bookmarkStart w:id="0" w:name="_GoBack"/>
      <w:bookmarkEnd w:id="0"/>
    </w:p>
    <w:sectPr w:rsidR="00DD13F9" w:rsidRPr="00DD13F9" w:rsidSect="00794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56E"/>
    <w:rsid w:val="00122527"/>
    <w:rsid w:val="00140413"/>
    <w:rsid w:val="00154C68"/>
    <w:rsid w:val="00230F10"/>
    <w:rsid w:val="00284054"/>
    <w:rsid w:val="002E1CF6"/>
    <w:rsid w:val="003516C1"/>
    <w:rsid w:val="00651DBD"/>
    <w:rsid w:val="006A2B9D"/>
    <w:rsid w:val="006B16D1"/>
    <w:rsid w:val="006F2C22"/>
    <w:rsid w:val="00735067"/>
    <w:rsid w:val="007948AF"/>
    <w:rsid w:val="008018B1"/>
    <w:rsid w:val="008E756E"/>
    <w:rsid w:val="009115B4"/>
    <w:rsid w:val="00921981"/>
    <w:rsid w:val="00927FE3"/>
    <w:rsid w:val="00952016"/>
    <w:rsid w:val="009640DC"/>
    <w:rsid w:val="00B16428"/>
    <w:rsid w:val="00B326C6"/>
    <w:rsid w:val="00C55106"/>
    <w:rsid w:val="00CB6751"/>
    <w:rsid w:val="00CD4BA5"/>
    <w:rsid w:val="00DD13F9"/>
    <w:rsid w:val="00FA1342"/>
    <w:rsid w:val="00FD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FB97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FE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E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7FE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E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danwheeler:Library:Application%20Support:Microsoft:Office:User%20Templates:My%20Templates:EAS545_case_stud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5D4AE6-6110-3145-9B3E-98E1166DD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EAS545_case_study.dotx</Template>
  <TotalTime>29</TotalTime>
  <Pages>2</Pages>
  <Words>324</Words>
  <Characters>1853</Characters>
  <Application>Microsoft Macintosh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Wheeler</dc:creator>
  <cp:keywords/>
  <dc:description/>
  <cp:lastModifiedBy>Dan Wheeler</cp:lastModifiedBy>
  <cp:revision>26</cp:revision>
  <dcterms:created xsi:type="dcterms:W3CDTF">2012-12-08T20:39:00Z</dcterms:created>
  <dcterms:modified xsi:type="dcterms:W3CDTF">2012-12-09T20:09:00Z</dcterms:modified>
</cp:coreProperties>
</file>